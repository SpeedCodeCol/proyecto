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B88C2" w14:textId="74015643" w:rsidR="00D077E9" w:rsidRDefault="0017289D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6C8B921" wp14:editId="3EAFA71C">
            <wp:simplePos x="0" y="0"/>
            <wp:positionH relativeFrom="page">
              <wp:posOffset>-191135</wp:posOffset>
            </wp:positionH>
            <wp:positionV relativeFrom="page">
              <wp:align>top</wp:align>
            </wp:positionV>
            <wp:extent cx="7760970" cy="6677025"/>
            <wp:effectExtent l="0" t="0" r="0" b="9525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2BFB15C" wp14:editId="7667C268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B2F6E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82FB061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75A5511" w14:textId="615DB61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1B40297" wp14:editId="7B5D4425">
                      <wp:extent cx="3528695" cy="102870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028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BF4C3F" w14:textId="101F1CFB" w:rsidR="00D077E9" w:rsidRPr="00691176" w:rsidRDefault="004570A7" w:rsidP="004570A7">
                                  <w:pPr>
                                    <w:pStyle w:val="Ttulo"/>
                                    <w:rPr>
                                      <w:sz w:val="32"/>
                                      <w:szCs w:val="32"/>
                                      <w:lang w:val="es-MX" w:bidi="es-ES"/>
                                    </w:rPr>
                                  </w:pPr>
                                  <w:r w:rsidRPr="00691176">
                                    <w:rPr>
                                      <w:sz w:val="32"/>
                                      <w:szCs w:val="32"/>
                                      <w:lang w:val="es-MX" w:bidi="es-ES"/>
                                    </w:rPr>
                                    <w:t>Proyecto Misión Tic</w:t>
                                  </w:r>
                                </w:p>
                                <w:p w14:paraId="04E0BBC0" w14:textId="5E86EAF6" w:rsidR="004570A7" w:rsidRDefault="004570A7" w:rsidP="004570A7">
                                  <w:pPr>
                                    <w:pStyle w:val="Ttulo"/>
                                    <w:rPr>
                                      <w:sz w:val="32"/>
                                      <w:szCs w:val="32"/>
                                      <w:lang w:val="es-MX" w:bidi="es-ES"/>
                                    </w:rPr>
                                  </w:pPr>
                                  <w:r w:rsidRPr="00691176">
                                    <w:rPr>
                                      <w:sz w:val="32"/>
                                      <w:szCs w:val="32"/>
                                      <w:lang w:val="es-MX" w:bidi="es-ES"/>
                                    </w:rPr>
                                    <w:t>Universidad de</w:t>
                                  </w:r>
                                  <w:r w:rsidR="00691176">
                                    <w:rPr>
                                      <w:sz w:val="32"/>
                                      <w:szCs w:val="32"/>
                                      <w:lang w:val="es-MX" w:bidi="es-ES"/>
                                    </w:rPr>
                                    <w:t xml:space="preserve"> Antioquia </w:t>
                                  </w:r>
                                </w:p>
                                <w:p w14:paraId="78F0C471" w14:textId="7F3E080B" w:rsidR="00691176" w:rsidRPr="0017289D" w:rsidRDefault="0017289D" w:rsidP="004570A7">
                                  <w:pPr>
                                    <w:pStyle w:val="Ttulo"/>
                                    <w:rPr>
                                      <w:sz w:val="32"/>
                                      <w:szCs w:val="3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val="es-MX"/>
                                    </w:rPr>
                                    <w:t>Sprint</w:t>
                                  </w:r>
                                  <w:r w:rsidR="00AF0EDB">
                                    <w:rPr>
                                      <w:sz w:val="32"/>
                                      <w:szCs w:val="32"/>
                                      <w:lang w:val="es-MX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1B402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8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oyGQ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" filled="f" stroked="f" strokeweight=".5pt">
                      <v:textbox>
                        <w:txbxContent>
                          <w:p w14:paraId="58BF4C3F" w14:textId="101F1CFB" w:rsidR="00D077E9" w:rsidRPr="00691176" w:rsidRDefault="004570A7" w:rsidP="004570A7">
                            <w:pPr>
                              <w:pStyle w:val="Ttulo"/>
                              <w:rPr>
                                <w:sz w:val="32"/>
                                <w:szCs w:val="32"/>
                                <w:lang w:val="es-MX" w:bidi="es-ES"/>
                              </w:rPr>
                            </w:pPr>
                            <w:r w:rsidRPr="00691176">
                              <w:rPr>
                                <w:sz w:val="32"/>
                                <w:szCs w:val="32"/>
                                <w:lang w:val="es-MX" w:bidi="es-ES"/>
                              </w:rPr>
                              <w:t>Proyecto Misión Tic</w:t>
                            </w:r>
                          </w:p>
                          <w:p w14:paraId="04E0BBC0" w14:textId="5E86EAF6" w:rsidR="004570A7" w:rsidRDefault="004570A7" w:rsidP="004570A7">
                            <w:pPr>
                              <w:pStyle w:val="Ttulo"/>
                              <w:rPr>
                                <w:sz w:val="32"/>
                                <w:szCs w:val="32"/>
                                <w:lang w:val="es-MX" w:bidi="es-ES"/>
                              </w:rPr>
                            </w:pPr>
                            <w:r w:rsidRPr="00691176">
                              <w:rPr>
                                <w:sz w:val="32"/>
                                <w:szCs w:val="32"/>
                                <w:lang w:val="es-MX" w:bidi="es-ES"/>
                              </w:rPr>
                              <w:t>Universidad de</w:t>
                            </w:r>
                            <w:r w:rsidR="00691176">
                              <w:rPr>
                                <w:sz w:val="32"/>
                                <w:szCs w:val="32"/>
                                <w:lang w:val="es-MX" w:bidi="es-ES"/>
                              </w:rPr>
                              <w:t xml:space="preserve"> Antioquia </w:t>
                            </w:r>
                          </w:p>
                          <w:p w14:paraId="78F0C471" w14:textId="7F3E080B" w:rsidR="00691176" w:rsidRPr="0017289D" w:rsidRDefault="0017289D" w:rsidP="004570A7">
                            <w:pPr>
                              <w:pStyle w:val="Ttulo"/>
                              <w:rPr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s-MX"/>
                              </w:rPr>
                              <w:t>Sprint</w:t>
                            </w:r>
                            <w:r w:rsidR="00AF0EDB">
                              <w:rPr>
                                <w:sz w:val="32"/>
                                <w:szCs w:val="32"/>
                                <w:lang w:val="es-MX"/>
                              </w:rPr>
                              <w:t>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7E37CF" w14:textId="55E0428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1952944" wp14:editId="525CD58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F495F2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5E82585" w14:textId="77777777" w:rsidTr="00A833FD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</w:tcPr>
          <w:p w14:paraId="77900928" w14:textId="77777777" w:rsidR="00A833FD" w:rsidRDefault="00252724" w:rsidP="00A833FD">
            <w:pPr>
              <w:rPr>
                <w:szCs w:val="28"/>
                <w:lang w:val="es-MX"/>
              </w:rPr>
            </w:pPr>
            <w:r w:rsidRPr="0017289D">
              <w:rPr>
                <w:szCs w:val="28"/>
                <w:lang w:val="es-MX"/>
              </w:rPr>
              <w:t>Integrantes:</w:t>
            </w:r>
          </w:p>
          <w:p w14:paraId="3051571D" w14:textId="77777777" w:rsidR="00A833FD" w:rsidRDefault="00A833FD" w:rsidP="00A833FD">
            <w:pPr>
              <w:rPr>
                <w:szCs w:val="24"/>
                <w:lang w:val="es-MX"/>
              </w:rPr>
            </w:pPr>
          </w:p>
          <w:p w14:paraId="0B4D948F" w14:textId="19EE1433" w:rsidR="00252724" w:rsidRPr="00A833FD" w:rsidRDefault="00252724" w:rsidP="00A833FD">
            <w:pPr>
              <w:pStyle w:val="Prrafodelista"/>
              <w:numPr>
                <w:ilvl w:val="0"/>
                <w:numId w:val="3"/>
              </w:numPr>
              <w:rPr>
                <w:sz w:val="24"/>
                <w:szCs w:val="24"/>
                <w:lang w:val="es-MX"/>
              </w:rPr>
            </w:pPr>
            <w:proofErr w:type="spellStart"/>
            <w:r w:rsidRPr="00A833FD">
              <w:rPr>
                <w:sz w:val="24"/>
                <w:szCs w:val="24"/>
                <w:lang w:val="es-MX"/>
              </w:rPr>
              <w:t>Delfy</w:t>
            </w:r>
            <w:proofErr w:type="spellEnd"/>
            <w:r w:rsidRPr="00A833FD">
              <w:rPr>
                <w:sz w:val="24"/>
                <w:szCs w:val="24"/>
                <w:lang w:val="es-MX"/>
              </w:rPr>
              <w:t xml:space="preserve"> María Zúñiga León</w:t>
            </w:r>
          </w:p>
          <w:p w14:paraId="7533024F" w14:textId="77777777" w:rsidR="00252724" w:rsidRPr="00A833FD" w:rsidRDefault="00252724" w:rsidP="00252724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CC.: 45761964</w:t>
            </w:r>
          </w:p>
          <w:p w14:paraId="1733DA70" w14:textId="6B77E9D6" w:rsidR="00252724" w:rsidRPr="00A833FD" w:rsidRDefault="00252724" w:rsidP="00A833FD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 xml:space="preserve">Rol: </w:t>
            </w:r>
            <w:r w:rsidRPr="00A833FD">
              <w:rPr>
                <w:sz w:val="24"/>
                <w:szCs w:val="24"/>
              </w:rPr>
              <w:t xml:space="preserve"> Administrador de BD</w:t>
            </w:r>
            <w:r w:rsidRPr="00A833FD">
              <w:rPr>
                <w:sz w:val="24"/>
                <w:szCs w:val="24"/>
                <w:lang w:val="es-MX"/>
              </w:rPr>
              <w:t xml:space="preserve"> </w:t>
            </w:r>
            <w:r w:rsidR="00A833FD" w:rsidRPr="00A833FD">
              <w:rPr>
                <w:sz w:val="24"/>
                <w:szCs w:val="24"/>
              </w:rPr>
              <w:t>- Desarrollador</w:t>
            </w:r>
          </w:p>
          <w:p w14:paraId="09374271" w14:textId="2BE2080E" w:rsidR="00FD2175" w:rsidRPr="00A833FD" w:rsidRDefault="00FD2175" w:rsidP="00252724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Grupo: 13-14</w:t>
            </w:r>
          </w:p>
          <w:p w14:paraId="14AE4493" w14:textId="18CD4DF1" w:rsidR="00252724" w:rsidRPr="00A833FD" w:rsidRDefault="00252724" w:rsidP="00252724">
            <w:pPr>
              <w:pStyle w:val="Prrafodelista"/>
              <w:numPr>
                <w:ilvl w:val="0"/>
                <w:numId w:val="1"/>
              </w:numPr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Cristhian Andrés Martínez León</w:t>
            </w:r>
          </w:p>
          <w:p w14:paraId="7C8988E0" w14:textId="77777777" w:rsidR="00252724" w:rsidRPr="00A833FD" w:rsidRDefault="00252724" w:rsidP="00252724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CC.: 1017220268</w:t>
            </w:r>
          </w:p>
          <w:p w14:paraId="4354F289" w14:textId="53A82DEA" w:rsidR="00252724" w:rsidRPr="00A833FD" w:rsidRDefault="00252724" w:rsidP="00A833FD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 xml:space="preserve">Rol: </w:t>
            </w:r>
            <w:proofErr w:type="spellStart"/>
            <w:r w:rsidRPr="00A833FD">
              <w:rPr>
                <w:sz w:val="24"/>
                <w:szCs w:val="24"/>
                <w:lang w:val="es-MX"/>
              </w:rPr>
              <w:t>Product</w:t>
            </w:r>
            <w:proofErr w:type="spellEnd"/>
            <w:r w:rsidRPr="00A833FD">
              <w:rPr>
                <w:sz w:val="24"/>
                <w:szCs w:val="24"/>
                <w:lang w:val="es-MX"/>
              </w:rPr>
              <w:t xml:space="preserve"> </w:t>
            </w:r>
            <w:proofErr w:type="spellStart"/>
            <w:r w:rsidRPr="00A833FD">
              <w:rPr>
                <w:sz w:val="24"/>
                <w:szCs w:val="24"/>
                <w:lang w:val="es-MX"/>
              </w:rPr>
              <w:t>Owner</w:t>
            </w:r>
            <w:proofErr w:type="spellEnd"/>
            <w:r w:rsidR="00A833FD" w:rsidRPr="00A833FD">
              <w:rPr>
                <w:sz w:val="24"/>
                <w:szCs w:val="24"/>
                <w:lang w:val="es-MX"/>
              </w:rPr>
              <w:t xml:space="preserve"> </w:t>
            </w:r>
            <w:r w:rsidR="00A833FD" w:rsidRPr="00A833FD">
              <w:rPr>
                <w:sz w:val="24"/>
                <w:szCs w:val="24"/>
              </w:rPr>
              <w:t>- Desarrollador</w:t>
            </w:r>
          </w:p>
          <w:p w14:paraId="2CE940AC" w14:textId="63BE3935" w:rsidR="00252724" w:rsidRPr="00A833FD" w:rsidRDefault="00252724" w:rsidP="00252724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Grupo:</w:t>
            </w:r>
            <w:r w:rsidR="00FD2175" w:rsidRPr="00A833FD">
              <w:rPr>
                <w:sz w:val="24"/>
                <w:szCs w:val="24"/>
                <w:lang w:val="es-MX"/>
              </w:rPr>
              <w:t xml:space="preserve"> 13-</w:t>
            </w:r>
            <w:r w:rsidRPr="00A833FD">
              <w:rPr>
                <w:sz w:val="24"/>
                <w:szCs w:val="24"/>
                <w:lang w:val="es-MX"/>
              </w:rPr>
              <w:t>14</w:t>
            </w:r>
          </w:p>
          <w:p w14:paraId="23FBA6AA" w14:textId="5986FAED" w:rsidR="00252724" w:rsidRPr="00A833FD" w:rsidRDefault="00FD2175" w:rsidP="00252724">
            <w:pPr>
              <w:pStyle w:val="Prrafodelista"/>
              <w:numPr>
                <w:ilvl w:val="0"/>
                <w:numId w:val="1"/>
              </w:numPr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Néstor Arnulfo Bernal Pérez</w:t>
            </w:r>
          </w:p>
          <w:p w14:paraId="545520F8" w14:textId="2A55484A" w:rsidR="00FD2175" w:rsidRPr="00A833FD" w:rsidRDefault="00FD2175" w:rsidP="00FD2175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CC.: 11203935</w:t>
            </w:r>
          </w:p>
          <w:p w14:paraId="24C311D5" w14:textId="7597CE7D" w:rsidR="00FD2175" w:rsidRPr="00A833FD" w:rsidRDefault="00FD2175" w:rsidP="00A833FD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 xml:space="preserve">Rol: </w:t>
            </w:r>
            <w:r w:rsidRPr="00A833FD">
              <w:rPr>
                <w:sz w:val="24"/>
                <w:szCs w:val="24"/>
              </w:rPr>
              <w:t xml:space="preserve"> Analista </w:t>
            </w:r>
            <w:r w:rsidR="00A833FD" w:rsidRPr="00A833FD">
              <w:rPr>
                <w:sz w:val="24"/>
                <w:szCs w:val="24"/>
              </w:rPr>
              <w:t>- Desarrollador</w:t>
            </w:r>
          </w:p>
          <w:p w14:paraId="4F6B5475" w14:textId="13A58857" w:rsidR="00FD2175" w:rsidRPr="00A833FD" w:rsidRDefault="00FD2175" w:rsidP="00FD2175">
            <w:pPr>
              <w:pStyle w:val="Prrafodelista"/>
              <w:rPr>
                <w:sz w:val="24"/>
                <w:szCs w:val="24"/>
              </w:rPr>
            </w:pPr>
            <w:r w:rsidRPr="00A833FD">
              <w:rPr>
                <w:sz w:val="24"/>
                <w:szCs w:val="24"/>
              </w:rPr>
              <w:t>Grupo: 13-14</w:t>
            </w:r>
          </w:p>
          <w:p w14:paraId="506C1C2A" w14:textId="22758C40" w:rsidR="00FD2175" w:rsidRPr="00A833FD" w:rsidRDefault="00A833FD" w:rsidP="00FD2175">
            <w:pPr>
              <w:pStyle w:val="Prrafodelista"/>
              <w:numPr>
                <w:ilvl w:val="0"/>
                <w:numId w:val="1"/>
              </w:numPr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 xml:space="preserve">Santiago Canal </w:t>
            </w:r>
            <w:proofErr w:type="spellStart"/>
            <w:r w:rsidRPr="00A833FD">
              <w:rPr>
                <w:sz w:val="24"/>
                <w:szCs w:val="24"/>
                <w:lang w:val="es-MX"/>
              </w:rPr>
              <w:t>Chavez</w:t>
            </w:r>
            <w:proofErr w:type="spellEnd"/>
          </w:p>
          <w:p w14:paraId="12923138" w14:textId="2CA9F5B5" w:rsidR="00A833FD" w:rsidRPr="00A833FD" w:rsidRDefault="00A833FD" w:rsidP="00A833FD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CC.: 1018469823</w:t>
            </w:r>
          </w:p>
          <w:p w14:paraId="26B01068" w14:textId="2BBFA38E" w:rsidR="00252724" w:rsidRPr="00A833FD" w:rsidRDefault="00A833FD" w:rsidP="00A833FD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 xml:space="preserve">Rol: </w:t>
            </w:r>
            <w:r w:rsidRPr="00A833FD">
              <w:rPr>
                <w:sz w:val="24"/>
                <w:szCs w:val="24"/>
              </w:rPr>
              <w:t xml:space="preserve"> Scrum Master – Desarrollador</w:t>
            </w:r>
          </w:p>
          <w:p w14:paraId="6EEBF90A" w14:textId="459597A5" w:rsidR="00A833FD" w:rsidRPr="00A833FD" w:rsidRDefault="00A833FD" w:rsidP="00A833FD">
            <w:pPr>
              <w:pStyle w:val="Prrafodelista"/>
              <w:rPr>
                <w:sz w:val="24"/>
                <w:szCs w:val="24"/>
                <w:lang w:val="es-MX"/>
              </w:rPr>
            </w:pPr>
            <w:r w:rsidRPr="00A833FD">
              <w:rPr>
                <w:sz w:val="24"/>
                <w:szCs w:val="24"/>
                <w:lang w:val="es-MX"/>
              </w:rPr>
              <w:t>Grupo 13-14</w:t>
            </w:r>
          </w:p>
          <w:p w14:paraId="688E4B35" w14:textId="7D376F1E" w:rsidR="00D077E9" w:rsidRDefault="00D077E9" w:rsidP="00AB02A7">
            <w:pPr>
              <w:rPr>
                <w:noProof/>
              </w:rPr>
            </w:pPr>
          </w:p>
        </w:tc>
      </w:tr>
      <w:tr w:rsidR="00D077E9" w14:paraId="5CA5E786" w14:textId="77777777" w:rsidTr="00A833FD">
        <w:trPr>
          <w:trHeight w:val="2438"/>
        </w:trPr>
        <w:tc>
          <w:tcPr>
            <w:tcW w:w="558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14:paraId="2E20BA82" w14:textId="3A73228C" w:rsidR="00A833FD" w:rsidRPr="00A833FD" w:rsidRDefault="00000000" w:rsidP="00AB02A7">
            <w:pPr>
              <w:rPr>
                <w:noProof/>
                <w:u w:val="single"/>
              </w:rPr>
            </w:pPr>
            <w:r>
              <w:rPr>
                <w:noProof/>
                <w:u w:val="single"/>
              </w:rPr>
              <w:pict w14:anchorId="6E013943">
                <v:rect id="_x0000_i1025" style="width:0;height:1.5pt" o:hralign="center" o:hrstd="t" o:hr="t" fillcolor="#a0a0a0" stroked="f"/>
              </w:pict>
            </w:r>
          </w:p>
          <w:p w14:paraId="2791B114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11CE709" w14:textId="77777777" w:rsidR="00A833FD" w:rsidRDefault="00A833FD" w:rsidP="00AB02A7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 xml:space="preserve">Nombre del grupo </w:t>
            </w:r>
          </w:p>
          <w:p w14:paraId="2F127FE1" w14:textId="77777777" w:rsidR="00A833FD" w:rsidRPr="001B1FF5" w:rsidRDefault="00A833FD" w:rsidP="00A833FD">
            <w:pPr>
              <w:pStyle w:val="Prrafodelista"/>
              <w:numPr>
                <w:ilvl w:val="0"/>
                <w:numId w:val="1"/>
              </w:numPr>
              <w:rPr>
                <w:noProof/>
                <w:sz w:val="32"/>
                <w:szCs w:val="32"/>
              </w:rPr>
            </w:pPr>
            <w:r w:rsidRPr="001B1FF5">
              <w:rPr>
                <w:noProof/>
                <w:sz w:val="32"/>
                <w:szCs w:val="32"/>
              </w:rPr>
              <w:t>SpeedCode.</w:t>
            </w:r>
          </w:p>
          <w:p w14:paraId="157FA33C" w14:textId="77134994" w:rsidR="001B1FF5" w:rsidRPr="00A833FD" w:rsidRDefault="001B1FF5" w:rsidP="001B1FF5">
            <w:pPr>
              <w:pStyle w:val="Prrafodelista"/>
              <w:rPr>
                <w:noProof/>
                <w:sz w:val="40"/>
                <w:szCs w:val="40"/>
              </w:rPr>
            </w:pPr>
            <w:r w:rsidRPr="001B1FF5">
              <w:rPr>
                <w:noProof/>
                <w:sz w:val="32"/>
                <w:szCs w:val="32"/>
              </w:rPr>
              <w:t>Entrega sprint 1</w:t>
            </w:r>
          </w:p>
        </w:tc>
      </w:tr>
    </w:tbl>
    <w:p w14:paraId="63AFD865" w14:textId="4508FC45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C90B2D" wp14:editId="04C2C6A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82564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6C0D76ED" w14:textId="0312B036" w:rsidR="00D077E9" w:rsidRDefault="001B1FF5" w:rsidP="00D077E9">
      <w:pPr>
        <w:pStyle w:val="Ttulo1"/>
        <w:rPr>
          <w:noProof/>
          <w:lang w:bidi="es-ES"/>
        </w:rPr>
      </w:pPr>
      <w:r>
        <w:rPr>
          <w:noProof/>
          <w:lang w:bidi="es-ES"/>
        </w:rPr>
        <w:lastRenderedPageBreak/>
        <w:t xml:space="preserve">Sprint </w:t>
      </w:r>
      <w:r w:rsidR="00AF0EDB">
        <w:rPr>
          <w:noProof/>
          <w:lang w:bidi="es-ES"/>
        </w:rPr>
        <w:t>2</w:t>
      </w:r>
    </w:p>
    <w:sdt>
      <w:sdtPr>
        <w:rPr>
          <w:noProof/>
        </w:rPr>
        <w:id w:val="1660650702"/>
        <w:placeholder>
          <w:docPart w:val="69B16F9B257F423CA9E4124C753702CF"/>
        </w:placeholder>
        <w15:appearance w15:val="hidden"/>
      </w:sdtPr>
      <w:sdtContent>
        <w:p w14:paraId="63CC4C85" w14:textId="77777777" w:rsidR="006D4F75" w:rsidRDefault="006D4F75" w:rsidP="006D4F75">
          <w:pPr>
            <w:pStyle w:val="Ttulo2"/>
            <w:rPr>
              <w:noProof/>
            </w:rPr>
          </w:pPr>
          <w:r>
            <w:rPr>
              <w:noProof/>
            </w:rPr>
            <w:t>Actividades cumplidas.</w:t>
          </w:r>
        </w:p>
      </w:sdtContent>
    </w:sdt>
    <w:p w14:paraId="65B37D21" w14:textId="5F345B4C" w:rsidR="006D4F75" w:rsidRDefault="00E83951" w:rsidP="006D4F75">
      <w:pPr>
        <w:pStyle w:val="Contenido"/>
        <w:rPr>
          <w:noProof/>
        </w:rPr>
      </w:pPr>
      <w:r>
        <w:rPr>
          <w:noProof/>
        </w:rPr>
        <w:t>Realizamos el sprint planning despues de culminar el sprit numero 1 y concluimos la forma como tomariamos el modelamiento de las clases teniendo en cuenta el modelo UML dado como guia, creamos 5 clases para el funcionamiento de nuestra aplicacacion(1-clase empresa 2-usuario 3-transacción 4</w:t>
      </w:r>
      <w:r w:rsidR="008B0787">
        <w:rPr>
          <w:noProof/>
        </w:rPr>
        <w:t>-tipo de documento 5-una clase enum de rol</w:t>
      </w:r>
      <w:r>
        <w:rPr>
          <w:noProof/>
        </w:rPr>
        <w:t>)</w:t>
      </w:r>
      <w:r w:rsidR="008B0787">
        <w:rPr>
          <w:noProof/>
        </w:rPr>
        <w:t xml:space="preserve"> apartir de esto creamos un metodo main en el cual utilizando JOptionpane demostramos la funcionalidad de las mismas clases y que gracias a los metodos get y set se pueden mostra e editar.</w:t>
      </w:r>
    </w:p>
    <w:p w14:paraId="71FF59D9" w14:textId="26CFBC51" w:rsidR="008B0787" w:rsidRDefault="008B0787" w:rsidP="006D4F75">
      <w:pPr>
        <w:pStyle w:val="Contenido"/>
        <w:rPr>
          <w:noProof/>
        </w:rPr>
      </w:pPr>
      <w:r>
        <w:rPr>
          <w:noProof/>
        </w:rPr>
        <w:t>En el repositorio de git actualizamos nuestra empresa lo cual nos permite tener un control de versiones de los avances,  en nuestro tablero del proyecto actualizamos los avances y pusimos una nueva historia teniendo en cuenta las nuevas clases que utilizamos.</w:t>
      </w:r>
    </w:p>
    <w:p w14:paraId="0A782959" w14:textId="77777777" w:rsidR="008B0787" w:rsidRDefault="008B0787" w:rsidP="006D4F75">
      <w:pPr>
        <w:pStyle w:val="Contenido"/>
        <w:rPr>
          <w:noProof/>
        </w:rPr>
      </w:pPr>
    </w:p>
    <w:p w14:paraId="31D456C6" w14:textId="1DAC2A9F" w:rsidR="006D4F75" w:rsidRDefault="006D4F75" w:rsidP="006D4F75">
      <w:pPr>
        <w:pStyle w:val="Contenido"/>
        <w:rPr>
          <w:noProof/>
          <w:sz w:val="36"/>
          <w:szCs w:val="36"/>
        </w:rPr>
      </w:pPr>
      <w:r>
        <w:rPr>
          <w:noProof/>
          <w:sz w:val="36"/>
          <w:szCs w:val="36"/>
        </w:rPr>
        <w:t>Preguntas y dificultades.</w:t>
      </w:r>
    </w:p>
    <w:p w14:paraId="70EBE64F" w14:textId="16911F83" w:rsidR="006D4F75" w:rsidRDefault="006D4F75" w:rsidP="006D4F75">
      <w:pPr>
        <w:pStyle w:val="Contenido"/>
        <w:rPr>
          <w:noProof/>
          <w:szCs w:val="28"/>
        </w:rPr>
      </w:pPr>
    </w:p>
    <w:p w14:paraId="0ECD173F" w14:textId="31AD48AC" w:rsidR="00AF0EDB" w:rsidRDefault="008B0787" w:rsidP="006D4F75">
      <w:pPr>
        <w:pStyle w:val="Contenido"/>
        <w:rPr>
          <w:noProof/>
          <w:szCs w:val="28"/>
        </w:rPr>
      </w:pPr>
      <w:r>
        <w:rPr>
          <w:noProof/>
          <w:szCs w:val="28"/>
        </w:rPr>
        <w:t xml:space="preserve">Las dificultades que tuvimos en este sprint numero 2 </w:t>
      </w:r>
      <w:r w:rsidR="00E91F56">
        <w:rPr>
          <w:noProof/>
          <w:szCs w:val="28"/>
        </w:rPr>
        <w:t>fue los horarios de los distintos  integrantes del equipo el cual complico la realizacion de los daylis, a pesar del anterior incomveniente logramos completar 5 daylis de los 7 esperados.</w:t>
      </w:r>
    </w:p>
    <w:p w14:paraId="5FC9ABC6" w14:textId="56CFBB19" w:rsidR="00E91F56" w:rsidRDefault="00E91F56" w:rsidP="006D4F75">
      <w:pPr>
        <w:pStyle w:val="Contenido"/>
        <w:rPr>
          <w:noProof/>
          <w:szCs w:val="28"/>
        </w:rPr>
      </w:pPr>
    </w:p>
    <w:p w14:paraId="7A4984B2" w14:textId="77777777" w:rsidR="00E91F56" w:rsidRDefault="00E91F56" w:rsidP="006D4F75">
      <w:pPr>
        <w:pStyle w:val="Contenido"/>
        <w:rPr>
          <w:noProof/>
          <w:szCs w:val="28"/>
        </w:rPr>
      </w:pPr>
    </w:p>
    <w:p w14:paraId="6FE791DC" w14:textId="77777777" w:rsidR="00AF0EDB" w:rsidRDefault="00AF0EDB" w:rsidP="00AF0EDB">
      <w:pPr>
        <w:pStyle w:val="Contenido"/>
        <w:rPr>
          <w:b/>
          <w:bCs/>
          <w:noProof/>
        </w:rPr>
      </w:pPr>
      <w:r>
        <w:rPr>
          <w:b/>
          <w:bCs/>
          <w:noProof/>
        </w:rPr>
        <w:t>ENLACE GITHUB</w:t>
      </w:r>
    </w:p>
    <w:p w14:paraId="21D3AA85" w14:textId="77777777" w:rsidR="00AF0EDB" w:rsidRPr="00AF0EDB" w:rsidRDefault="00AF0EDB" w:rsidP="00AF0EDB">
      <w:pPr>
        <w:pStyle w:val="Contenido"/>
        <w:rPr>
          <w:b/>
          <w:bCs/>
          <w:noProof/>
        </w:rPr>
      </w:pPr>
    </w:p>
    <w:p w14:paraId="5041850F" w14:textId="77777777" w:rsidR="00AF0EDB" w:rsidRDefault="00AF0EDB" w:rsidP="00AF0EDB">
      <w:pPr>
        <w:pStyle w:val="Contenido"/>
        <w:rPr>
          <w:noProof/>
        </w:rPr>
      </w:pPr>
      <w:r>
        <w:rPr>
          <w:noProof/>
        </w:rPr>
        <w:t xml:space="preserve">Acontinuacion ponemos el link para ingresar a la organización y asi poder revisar dichos </w:t>
      </w:r>
    </w:p>
    <w:p w14:paraId="7C9A7AFE" w14:textId="77777777" w:rsidR="00AF0EDB" w:rsidRDefault="00AF0EDB" w:rsidP="00AF0EDB">
      <w:pPr>
        <w:pStyle w:val="Contenido"/>
        <w:rPr>
          <w:noProof/>
        </w:rPr>
      </w:pPr>
      <w:r>
        <w:rPr>
          <w:noProof/>
        </w:rPr>
        <w:t>avances.</w:t>
      </w:r>
    </w:p>
    <w:p w14:paraId="4D6D6DB7" w14:textId="77777777" w:rsidR="00AF0EDB" w:rsidRDefault="00AF0EDB" w:rsidP="00AF0EDB">
      <w:pPr>
        <w:pStyle w:val="Contenido"/>
        <w:rPr>
          <w:noProof/>
        </w:rPr>
      </w:pPr>
    </w:p>
    <w:p w14:paraId="7A16E0AA" w14:textId="77777777" w:rsidR="00AF0EDB" w:rsidRDefault="00AF0EDB" w:rsidP="00AF0EDB">
      <w:pPr>
        <w:pStyle w:val="Contenido"/>
        <w:rPr>
          <w:noProof/>
        </w:rPr>
      </w:pPr>
      <w:hyperlink r:id="rId8" w:history="1">
        <w:r w:rsidRPr="00E233DF">
          <w:rPr>
            <w:rStyle w:val="Hipervnculo"/>
            <w:noProof/>
          </w:rPr>
          <w:t>https://github.com/SpeedCodeCol</w:t>
        </w:r>
      </w:hyperlink>
    </w:p>
    <w:p w14:paraId="6EF2B3C5" w14:textId="77777777" w:rsidR="00AF0EDB" w:rsidRPr="006D4F75" w:rsidRDefault="00AF0EDB" w:rsidP="006D4F75">
      <w:pPr>
        <w:pStyle w:val="Contenido"/>
        <w:rPr>
          <w:noProof/>
          <w:szCs w:val="28"/>
        </w:rPr>
      </w:pPr>
    </w:p>
    <w:p w14:paraId="07C409BF" w14:textId="77777777" w:rsidR="006D4F75" w:rsidRDefault="006D4F75" w:rsidP="006D4F75">
      <w:pPr>
        <w:pStyle w:val="Contenido"/>
        <w:rPr>
          <w:noProof/>
          <w:sz w:val="36"/>
          <w:szCs w:val="36"/>
        </w:rPr>
      </w:pPr>
    </w:p>
    <w:p w14:paraId="423B4400" w14:textId="77777777" w:rsidR="00AF0EDB" w:rsidRDefault="00AF0EDB" w:rsidP="006D4F75">
      <w:pPr>
        <w:pStyle w:val="Contenido"/>
        <w:rPr>
          <w:noProof/>
          <w:szCs w:val="28"/>
        </w:rPr>
      </w:pPr>
    </w:p>
    <w:p w14:paraId="5500E052" w14:textId="77777777" w:rsidR="00AF0EDB" w:rsidRDefault="00AF0EDB" w:rsidP="006D4F75">
      <w:pPr>
        <w:pStyle w:val="Contenido"/>
        <w:rPr>
          <w:noProof/>
          <w:szCs w:val="28"/>
        </w:rPr>
      </w:pPr>
    </w:p>
    <w:p w14:paraId="313DCC86" w14:textId="77777777" w:rsidR="00AF0EDB" w:rsidRDefault="00AF0EDB" w:rsidP="006D4F75">
      <w:pPr>
        <w:pStyle w:val="Contenido"/>
        <w:rPr>
          <w:noProof/>
          <w:szCs w:val="28"/>
        </w:rPr>
      </w:pPr>
    </w:p>
    <w:p w14:paraId="554A7079" w14:textId="77777777" w:rsidR="00AF0EDB" w:rsidRDefault="00AF0EDB" w:rsidP="006D4F75">
      <w:pPr>
        <w:pStyle w:val="Contenido"/>
        <w:rPr>
          <w:noProof/>
          <w:szCs w:val="28"/>
        </w:rPr>
      </w:pPr>
    </w:p>
    <w:p w14:paraId="2229B7F3" w14:textId="77777777" w:rsidR="00E91F56" w:rsidRDefault="00E91F56" w:rsidP="006D4F75">
      <w:pPr>
        <w:pStyle w:val="Contenido"/>
        <w:rPr>
          <w:noProof/>
          <w:szCs w:val="28"/>
        </w:rPr>
      </w:pPr>
    </w:p>
    <w:p w14:paraId="3A11AB91" w14:textId="71749FF7" w:rsidR="006D4F75" w:rsidRDefault="00AF0EDB" w:rsidP="006D4F75">
      <w:pPr>
        <w:pStyle w:val="Contenido"/>
        <w:rPr>
          <w:noProof/>
          <w:szCs w:val="28"/>
        </w:rPr>
      </w:pPr>
      <w:r>
        <w:rPr>
          <w:noProof/>
          <w:szCs w:val="28"/>
        </w:rPr>
        <w:lastRenderedPageBreak/>
        <w:t xml:space="preserve">IMÁGENES DEMOSTRANDO LA INFORMACION </w:t>
      </w:r>
    </w:p>
    <w:p w14:paraId="6174189C" w14:textId="3DE10DEF" w:rsidR="00AF0EDB" w:rsidRDefault="00AF0EDB" w:rsidP="006D4F75">
      <w:pPr>
        <w:pStyle w:val="Contenido"/>
        <w:rPr>
          <w:noProof/>
          <w:szCs w:val="28"/>
        </w:rPr>
      </w:pPr>
    </w:p>
    <w:p w14:paraId="504C8395" w14:textId="77777777" w:rsidR="00883B1B" w:rsidRDefault="00AF0EDB" w:rsidP="006D4F75">
      <w:pPr>
        <w:pStyle w:val="Contenido"/>
        <w:rPr>
          <w:noProof/>
          <w:szCs w:val="28"/>
        </w:rPr>
      </w:pPr>
      <w:r>
        <w:rPr>
          <w:noProof/>
          <w:szCs w:val="28"/>
        </w:rPr>
        <w:t>CLASES</w:t>
      </w:r>
    </w:p>
    <w:p w14:paraId="7DE06DED" w14:textId="1A6AD2F0" w:rsidR="00AF0EDB" w:rsidRDefault="00883B1B" w:rsidP="00883B1B">
      <w:pPr>
        <w:pStyle w:val="Contenido"/>
        <w:numPr>
          <w:ilvl w:val="0"/>
          <w:numId w:val="1"/>
        </w:numPr>
        <w:rPr>
          <w:noProof/>
          <w:szCs w:val="28"/>
        </w:rPr>
      </w:pPr>
      <w:r>
        <w:rPr>
          <w:noProof/>
          <w:szCs w:val="28"/>
        </w:rPr>
        <w:t xml:space="preserve">Usuario </w:t>
      </w:r>
      <w:r>
        <w:rPr>
          <w:noProof/>
          <w:szCs w:val="28"/>
        </w:rPr>
        <w:t>(atributos,contructor, getters y setters)</w:t>
      </w:r>
    </w:p>
    <w:p w14:paraId="0F2B035A" w14:textId="7B598A8F" w:rsidR="00883B1B" w:rsidRDefault="00883B1B" w:rsidP="00883B1B">
      <w:pPr>
        <w:pStyle w:val="Contenido"/>
        <w:rPr>
          <w:noProof/>
          <w:szCs w:val="28"/>
        </w:rPr>
      </w:pPr>
      <w:r>
        <w:rPr>
          <w:noProof/>
        </w:rPr>
        <w:drawing>
          <wp:inline distT="0" distB="0" distL="0" distR="0" wp14:anchorId="352576E7" wp14:editId="4A101451">
            <wp:extent cx="6371590" cy="33959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6F82" w14:textId="65E84BC1" w:rsidR="00883B1B" w:rsidRDefault="00883B1B" w:rsidP="006D4F75">
      <w:pPr>
        <w:pStyle w:val="Contenido"/>
        <w:rPr>
          <w:noProof/>
          <w:szCs w:val="28"/>
        </w:rPr>
      </w:pPr>
    </w:p>
    <w:p w14:paraId="1BAF0D46" w14:textId="46ACCF54" w:rsidR="00883B1B" w:rsidRDefault="00883B1B" w:rsidP="006D4F75">
      <w:pPr>
        <w:pStyle w:val="Contenido"/>
        <w:rPr>
          <w:noProof/>
          <w:szCs w:val="28"/>
        </w:rPr>
      </w:pPr>
      <w:r>
        <w:rPr>
          <w:noProof/>
        </w:rPr>
        <w:drawing>
          <wp:inline distT="0" distB="0" distL="0" distR="0" wp14:anchorId="6E9A98CA" wp14:editId="4E324E72">
            <wp:extent cx="6371590" cy="33959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B5F8" w14:textId="666FE91F" w:rsidR="00883B1B" w:rsidRDefault="00883B1B" w:rsidP="006D4F75">
      <w:pPr>
        <w:pStyle w:val="Contenido"/>
        <w:rPr>
          <w:noProof/>
          <w:szCs w:val="28"/>
        </w:rPr>
      </w:pPr>
    </w:p>
    <w:p w14:paraId="6E4F382E" w14:textId="702B2875" w:rsidR="00883B1B" w:rsidRDefault="00883B1B" w:rsidP="006D4F75">
      <w:pPr>
        <w:pStyle w:val="Contenido"/>
        <w:rPr>
          <w:noProof/>
          <w:szCs w:val="28"/>
        </w:rPr>
      </w:pPr>
    </w:p>
    <w:p w14:paraId="42BBF223" w14:textId="3F44F644" w:rsidR="00883B1B" w:rsidRDefault="00883B1B" w:rsidP="006D4F75">
      <w:pPr>
        <w:pStyle w:val="Contenido"/>
        <w:rPr>
          <w:noProof/>
          <w:szCs w:val="28"/>
        </w:rPr>
      </w:pPr>
    </w:p>
    <w:p w14:paraId="381FE60C" w14:textId="77777777" w:rsidR="00883B1B" w:rsidRDefault="00883B1B" w:rsidP="006D4F75">
      <w:pPr>
        <w:pStyle w:val="Contenido"/>
        <w:rPr>
          <w:noProof/>
          <w:szCs w:val="28"/>
        </w:rPr>
      </w:pPr>
    </w:p>
    <w:p w14:paraId="73219389" w14:textId="6B8A40B6" w:rsidR="00BA2205" w:rsidRDefault="00BA2205" w:rsidP="0096275C">
      <w:pPr>
        <w:pStyle w:val="Contenido"/>
        <w:numPr>
          <w:ilvl w:val="0"/>
          <w:numId w:val="8"/>
        </w:numPr>
        <w:rPr>
          <w:noProof/>
          <w:szCs w:val="28"/>
        </w:rPr>
      </w:pPr>
      <w:r>
        <w:rPr>
          <w:noProof/>
          <w:szCs w:val="28"/>
        </w:rPr>
        <w:lastRenderedPageBreak/>
        <w:t>Empresa (atributos,contructor, getters y setters)</w:t>
      </w:r>
    </w:p>
    <w:p w14:paraId="43FDBFFA" w14:textId="78BABDFF" w:rsidR="00AF0EDB" w:rsidRDefault="00AF0EDB" w:rsidP="006D4F75">
      <w:pPr>
        <w:pStyle w:val="Contenido"/>
        <w:rPr>
          <w:noProof/>
          <w:szCs w:val="28"/>
        </w:rPr>
      </w:pPr>
    </w:p>
    <w:p w14:paraId="2F17DA39" w14:textId="5C8B915C" w:rsidR="00AF0EDB" w:rsidRDefault="00BA2205" w:rsidP="006D4F75">
      <w:pPr>
        <w:pStyle w:val="Contenido"/>
        <w:rPr>
          <w:noProof/>
          <w:szCs w:val="28"/>
        </w:rPr>
      </w:pPr>
      <w:r>
        <w:rPr>
          <w:noProof/>
        </w:rPr>
        <w:drawing>
          <wp:inline distT="0" distB="0" distL="0" distR="0" wp14:anchorId="715452CE" wp14:editId="4789A136">
            <wp:extent cx="6371590" cy="33959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C417" w14:textId="1E89D3F9" w:rsidR="0071350E" w:rsidRDefault="0071350E" w:rsidP="00AB02A7">
      <w:pPr>
        <w:spacing w:after="200"/>
        <w:rPr>
          <w:noProof/>
        </w:rPr>
      </w:pPr>
    </w:p>
    <w:p w14:paraId="2895BEB7" w14:textId="77777777" w:rsidR="00883B1B" w:rsidRDefault="00883B1B" w:rsidP="00AB02A7">
      <w:pPr>
        <w:spacing w:after="200"/>
        <w:rPr>
          <w:noProof/>
        </w:rPr>
      </w:pPr>
    </w:p>
    <w:p w14:paraId="43E21155" w14:textId="53089D40" w:rsidR="0087605E" w:rsidRDefault="0071350E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4ACF2737" wp14:editId="590DEFA9">
            <wp:extent cx="6371590" cy="3395980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CDD" w14:textId="7813F13D" w:rsidR="0071350E" w:rsidRDefault="0071350E" w:rsidP="00AB02A7">
      <w:pPr>
        <w:spacing w:after="200"/>
        <w:rPr>
          <w:noProof/>
        </w:rPr>
      </w:pPr>
    </w:p>
    <w:p w14:paraId="7F096D1F" w14:textId="13C24DDC" w:rsidR="00883B1B" w:rsidRDefault="00883B1B" w:rsidP="00883B1B">
      <w:pPr>
        <w:pStyle w:val="Contenido"/>
        <w:ind w:left="720"/>
        <w:rPr>
          <w:noProof/>
          <w:szCs w:val="28"/>
        </w:rPr>
      </w:pPr>
    </w:p>
    <w:p w14:paraId="0F701D6E" w14:textId="099B9CE1" w:rsidR="00883B1B" w:rsidRDefault="00883B1B" w:rsidP="0096275C">
      <w:pPr>
        <w:pStyle w:val="Contenido"/>
        <w:numPr>
          <w:ilvl w:val="0"/>
          <w:numId w:val="9"/>
        </w:numPr>
        <w:rPr>
          <w:noProof/>
          <w:szCs w:val="28"/>
        </w:rPr>
      </w:pPr>
      <w:r w:rsidRPr="00883B1B">
        <w:rPr>
          <w:noProof/>
          <w:szCs w:val="28"/>
        </w:rPr>
        <w:lastRenderedPageBreak/>
        <w:t>Transacción</w:t>
      </w:r>
      <w:r>
        <w:rPr>
          <w:noProof/>
          <w:szCs w:val="28"/>
        </w:rPr>
        <w:t>(atributos,contructor, getters y setters)</w:t>
      </w:r>
    </w:p>
    <w:p w14:paraId="31DE06E1" w14:textId="2DBAC6D9" w:rsidR="004F6A0C" w:rsidRDefault="004F6A0C" w:rsidP="004F6A0C">
      <w:pPr>
        <w:pStyle w:val="Contenido"/>
        <w:rPr>
          <w:noProof/>
          <w:szCs w:val="28"/>
        </w:rPr>
      </w:pPr>
    </w:p>
    <w:p w14:paraId="716B35E4" w14:textId="77777777" w:rsidR="004F6A0C" w:rsidRDefault="004F6A0C" w:rsidP="004F6A0C">
      <w:pPr>
        <w:pStyle w:val="Contenido"/>
        <w:rPr>
          <w:noProof/>
          <w:szCs w:val="28"/>
        </w:rPr>
      </w:pPr>
    </w:p>
    <w:p w14:paraId="1623F8AF" w14:textId="0BBEF976" w:rsidR="00883B1B" w:rsidRDefault="004F6A0C" w:rsidP="00883B1B">
      <w:pPr>
        <w:pStyle w:val="Contenido"/>
        <w:rPr>
          <w:noProof/>
          <w:szCs w:val="28"/>
        </w:rPr>
      </w:pPr>
      <w:r>
        <w:rPr>
          <w:noProof/>
        </w:rPr>
        <w:drawing>
          <wp:inline distT="0" distB="0" distL="0" distR="0" wp14:anchorId="3874C882" wp14:editId="1C572AC1">
            <wp:extent cx="6371590" cy="33959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8E36" w14:textId="38FF5B79" w:rsidR="00883B1B" w:rsidRDefault="00883B1B" w:rsidP="00883B1B">
      <w:pPr>
        <w:pStyle w:val="Contenido"/>
        <w:rPr>
          <w:noProof/>
          <w:szCs w:val="28"/>
        </w:rPr>
      </w:pPr>
    </w:p>
    <w:p w14:paraId="3764FD4F" w14:textId="38569D10" w:rsidR="004F6A0C" w:rsidRDefault="004F6A0C" w:rsidP="00883B1B">
      <w:pPr>
        <w:pStyle w:val="Contenido"/>
        <w:rPr>
          <w:noProof/>
          <w:szCs w:val="28"/>
        </w:rPr>
      </w:pPr>
    </w:p>
    <w:p w14:paraId="6DD42EB9" w14:textId="77777777" w:rsidR="004F6A0C" w:rsidRDefault="004F6A0C" w:rsidP="00883B1B">
      <w:pPr>
        <w:pStyle w:val="Contenido"/>
        <w:rPr>
          <w:noProof/>
          <w:szCs w:val="28"/>
        </w:rPr>
      </w:pPr>
    </w:p>
    <w:p w14:paraId="1C057937" w14:textId="75299B13" w:rsidR="004F6A0C" w:rsidRDefault="004F6A0C" w:rsidP="00883B1B">
      <w:pPr>
        <w:pStyle w:val="Contenido"/>
        <w:rPr>
          <w:noProof/>
          <w:szCs w:val="28"/>
        </w:rPr>
      </w:pPr>
      <w:r>
        <w:rPr>
          <w:noProof/>
        </w:rPr>
        <w:drawing>
          <wp:inline distT="0" distB="0" distL="0" distR="0" wp14:anchorId="582F2D59" wp14:editId="6A0CD6DC">
            <wp:extent cx="6371590" cy="33959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C800" w14:textId="732DEC51" w:rsidR="004F6A0C" w:rsidRDefault="004F6A0C" w:rsidP="004F6A0C">
      <w:pPr>
        <w:pStyle w:val="Contenido"/>
        <w:ind w:left="720"/>
        <w:rPr>
          <w:noProof/>
          <w:szCs w:val="28"/>
        </w:rPr>
      </w:pPr>
    </w:p>
    <w:p w14:paraId="43CFD0B8" w14:textId="77777777" w:rsidR="004F6A0C" w:rsidRPr="004F6A0C" w:rsidRDefault="004F6A0C" w:rsidP="004F6A0C">
      <w:pPr>
        <w:pStyle w:val="Contenido"/>
        <w:ind w:left="720"/>
        <w:rPr>
          <w:noProof/>
          <w:szCs w:val="28"/>
        </w:rPr>
      </w:pPr>
    </w:p>
    <w:p w14:paraId="7742F192" w14:textId="1495B8B6" w:rsidR="0096275C" w:rsidRPr="00883B1B" w:rsidRDefault="0096275C" w:rsidP="0096275C">
      <w:pPr>
        <w:pStyle w:val="Contenido"/>
        <w:numPr>
          <w:ilvl w:val="0"/>
          <w:numId w:val="9"/>
        </w:numPr>
        <w:rPr>
          <w:noProof/>
          <w:szCs w:val="28"/>
        </w:rPr>
      </w:pPr>
      <w:r>
        <w:rPr>
          <w:noProof/>
        </w:rPr>
        <w:lastRenderedPageBreak/>
        <w:t>Rol</w:t>
      </w:r>
      <w:r w:rsidRPr="00883B1B">
        <w:rPr>
          <w:noProof/>
          <w:szCs w:val="28"/>
        </w:rPr>
        <w:t>(atributos,contructor, getters y setters)</w:t>
      </w:r>
    </w:p>
    <w:p w14:paraId="076CCDB2" w14:textId="4EE102E1" w:rsidR="0096275C" w:rsidRDefault="0096275C" w:rsidP="0096275C">
      <w:pPr>
        <w:spacing w:after="20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FB67DDF" wp14:editId="15315F52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6371590" cy="339598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(</w:t>
      </w:r>
      <w:r w:rsidRPr="0096275C">
        <w:rPr>
          <w:noProof/>
          <w:sz w:val="20"/>
          <w:szCs w:val="20"/>
        </w:rPr>
        <w:t>SERA CAMBIADA POR UNA CLASE DE TIPO ENUM YA QUE ES UNA INFO</w:t>
      </w:r>
      <w:r>
        <w:rPr>
          <w:noProof/>
          <w:sz w:val="20"/>
          <w:szCs w:val="20"/>
        </w:rPr>
        <w:t>RMACION QUE NO CAMBIA</w:t>
      </w:r>
      <w:r w:rsidRPr="0096275C">
        <w:rPr>
          <w:noProof/>
          <w:sz w:val="20"/>
          <w:szCs w:val="20"/>
        </w:rPr>
        <w:t>)</w:t>
      </w:r>
    </w:p>
    <w:p w14:paraId="024DF4F3" w14:textId="29385B2A" w:rsidR="0096275C" w:rsidRDefault="0096275C" w:rsidP="0096275C">
      <w:pPr>
        <w:pStyle w:val="Prrafodelista"/>
        <w:spacing w:after="200"/>
        <w:rPr>
          <w:noProof/>
        </w:rPr>
      </w:pPr>
    </w:p>
    <w:p w14:paraId="720E2389" w14:textId="4DAE310B" w:rsidR="0096275C" w:rsidRPr="00883B1B" w:rsidRDefault="00883B1B" w:rsidP="0096275C">
      <w:pPr>
        <w:pStyle w:val="Prrafodelista"/>
        <w:numPr>
          <w:ilvl w:val="0"/>
          <w:numId w:val="9"/>
        </w:numPr>
        <w:spacing w:after="200"/>
        <w:rPr>
          <w:b w:val="0"/>
          <w:bCs/>
          <w:noProof/>
        </w:rPr>
      </w:pPr>
      <w:r w:rsidRPr="00883B1B">
        <w:rPr>
          <w:b w:val="0"/>
          <w:bCs/>
          <w:noProof/>
        </w:rPr>
        <w:t>Tipo de documento</w:t>
      </w:r>
      <w:r w:rsidRPr="00883B1B">
        <w:rPr>
          <w:b w:val="0"/>
          <w:bCs/>
          <w:noProof/>
          <w:szCs w:val="28"/>
        </w:rPr>
        <w:t>(atributos,contructor, getters y setters)</w:t>
      </w:r>
    </w:p>
    <w:p w14:paraId="2E9C5394" w14:textId="65F836AC" w:rsidR="00883B1B" w:rsidRDefault="00883B1B" w:rsidP="00883B1B">
      <w:pPr>
        <w:spacing w:after="200"/>
        <w:rPr>
          <w:b w:val="0"/>
          <w:bCs/>
          <w:noProof/>
        </w:rPr>
      </w:pPr>
      <w:r>
        <w:rPr>
          <w:noProof/>
        </w:rPr>
        <w:drawing>
          <wp:inline distT="0" distB="0" distL="0" distR="0" wp14:anchorId="0C58DA59" wp14:editId="63C1277E">
            <wp:extent cx="6371590" cy="33959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503A" w14:textId="5050C8EA" w:rsidR="004F6A0C" w:rsidRDefault="004F6A0C" w:rsidP="00883B1B">
      <w:pPr>
        <w:spacing w:after="200"/>
        <w:rPr>
          <w:b w:val="0"/>
          <w:bCs/>
          <w:noProof/>
        </w:rPr>
      </w:pPr>
    </w:p>
    <w:p w14:paraId="46389EFC" w14:textId="05380B8F" w:rsidR="004F6A0C" w:rsidRDefault="004F6A0C" w:rsidP="00883B1B">
      <w:pPr>
        <w:spacing w:after="200"/>
        <w:rPr>
          <w:b w:val="0"/>
          <w:bCs/>
          <w:noProof/>
        </w:rPr>
      </w:pPr>
    </w:p>
    <w:p w14:paraId="5220108A" w14:textId="5D7D9C34" w:rsidR="004F6A0C" w:rsidRDefault="005540BF" w:rsidP="00883B1B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lastRenderedPageBreak/>
        <w:t>MAIN(</w:t>
      </w:r>
      <w:r>
        <w:rPr>
          <w:b w:val="0"/>
          <w:bCs/>
          <w:noProof/>
          <w:sz w:val="24"/>
          <w:szCs w:val="24"/>
        </w:rPr>
        <w:t xml:space="preserve">demostración de funcionalidad de las clases </w:t>
      </w:r>
      <w:r>
        <w:rPr>
          <w:b w:val="0"/>
          <w:bCs/>
          <w:noProof/>
        </w:rPr>
        <w:t>)</w:t>
      </w:r>
    </w:p>
    <w:p w14:paraId="5D6AAADA" w14:textId="14974118" w:rsidR="005540BF" w:rsidRDefault="005540BF" w:rsidP="00883B1B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drawing>
          <wp:inline distT="0" distB="0" distL="0" distR="0" wp14:anchorId="5A8C5CD0" wp14:editId="5FA82432">
            <wp:extent cx="3886200" cy="1078294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81" cy="108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D4F3" w14:textId="4690C5A2" w:rsidR="005540BF" w:rsidRDefault="005540BF" w:rsidP="00883B1B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drawing>
          <wp:inline distT="0" distB="0" distL="0" distR="0" wp14:anchorId="1CAD23D9" wp14:editId="4E8C6C44">
            <wp:extent cx="3895725" cy="136041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219" cy="13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noProof/>
        </w:rPr>
        <w:drawing>
          <wp:inline distT="0" distB="0" distL="0" distR="0" wp14:anchorId="2804D5B6" wp14:editId="7FC9D8AA">
            <wp:extent cx="3914775" cy="1695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noProof/>
        </w:rPr>
        <w:drawing>
          <wp:inline distT="0" distB="0" distL="0" distR="0" wp14:anchorId="7937A0BE" wp14:editId="661E96D3">
            <wp:extent cx="3905250" cy="1514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noProof/>
        </w:rPr>
        <w:drawing>
          <wp:inline distT="0" distB="0" distL="0" distR="0" wp14:anchorId="237B66A8" wp14:editId="746AF6F3">
            <wp:extent cx="3962400" cy="2228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AD58" w14:textId="597DD04C" w:rsidR="005540BF" w:rsidRDefault="005540BF" w:rsidP="00883B1B">
      <w:pPr>
        <w:spacing w:after="200"/>
        <w:rPr>
          <w:b w:val="0"/>
          <w:bCs/>
          <w:noProof/>
        </w:rPr>
      </w:pPr>
    </w:p>
    <w:p w14:paraId="4AACCBCD" w14:textId="6D35347D" w:rsidR="005540BF" w:rsidRDefault="005540BF" w:rsidP="00883B1B">
      <w:pPr>
        <w:spacing w:after="200"/>
        <w:rPr>
          <w:b w:val="0"/>
          <w:bCs/>
          <w:noProof/>
        </w:rPr>
      </w:pPr>
      <w:r>
        <w:rPr>
          <w:b w:val="0"/>
          <w:bCs/>
          <w:noProof/>
        </w:rPr>
        <w:lastRenderedPageBreak/>
        <w:t>Link tablero en github</w:t>
      </w:r>
    </w:p>
    <w:p w14:paraId="2D2B86BD" w14:textId="5E6F6863" w:rsidR="005540BF" w:rsidRDefault="005540BF" w:rsidP="00883B1B">
      <w:pPr>
        <w:spacing w:after="200"/>
        <w:rPr>
          <w:b w:val="0"/>
          <w:bCs/>
          <w:noProof/>
        </w:rPr>
      </w:pPr>
      <w:r w:rsidRPr="005540BF">
        <w:rPr>
          <w:b w:val="0"/>
          <w:bCs/>
          <w:noProof/>
        </w:rPr>
        <w:t>https://github.com/orgs/SpeedCodeCol/projects/1/views/1</w:t>
      </w:r>
    </w:p>
    <w:p w14:paraId="30C7580C" w14:textId="08C190AC" w:rsidR="005540BF" w:rsidRPr="00883B1B" w:rsidRDefault="00881527" w:rsidP="00883B1B">
      <w:pPr>
        <w:spacing w:after="200"/>
        <w:rPr>
          <w:b w:val="0"/>
          <w:bCs/>
          <w:noProof/>
        </w:rPr>
      </w:pPr>
      <w:r>
        <w:rPr>
          <w:noProof/>
        </w:rPr>
        <w:drawing>
          <wp:inline distT="0" distB="0" distL="0" distR="0" wp14:anchorId="04D7C4DE" wp14:editId="1D36F5F7">
            <wp:extent cx="6371590" cy="33959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0BF" w:rsidRPr="00883B1B" w:rsidSect="0017289D">
      <w:headerReference w:type="default" r:id="rId23"/>
      <w:footerReference w:type="default" r:id="rId2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5AD5E" w14:textId="77777777" w:rsidR="00507023" w:rsidRDefault="00507023">
      <w:r>
        <w:separator/>
      </w:r>
    </w:p>
    <w:p w14:paraId="3AD8FA24" w14:textId="77777777" w:rsidR="00507023" w:rsidRDefault="00507023"/>
  </w:endnote>
  <w:endnote w:type="continuationSeparator" w:id="0">
    <w:p w14:paraId="10A25CAB" w14:textId="77777777" w:rsidR="00507023" w:rsidRDefault="00507023">
      <w:r>
        <w:continuationSeparator/>
      </w:r>
    </w:p>
    <w:p w14:paraId="3FC9BF73" w14:textId="77777777" w:rsidR="00507023" w:rsidRDefault="005070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7E8350D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EC1506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8AAFB" w14:textId="77777777" w:rsidR="00507023" w:rsidRDefault="00507023">
      <w:r>
        <w:separator/>
      </w:r>
    </w:p>
    <w:p w14:paraId="1204392D" w14:textId="77777777" w:rsidR="00507023" w:rsidRDefault="00507023"/>
  </w:footnote>
  <w:footnote w:type="continuationSeparator" w:id="0">
    <w:p w14:paraId="1F45945E" w14:textId="77777777" w:rsidR="00507023" w:rsidRDefault="00507023">
      <w:r>
        <w:continuationSeparator/>
      </w:r>
    </w:p>
    <w:p w14:paraId="4B59A91F" w14:textId="77777777" w:rsidR="00507023" w:rsidRDefault="005070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51FA91D6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1CDDF42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14B994B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DBA"/>
    <w:multiLevelType w:val="hybridMultilevel"/>
    <w:tmpl w:val="8F32EB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A0D77"/>
    <w:multiLevelType w:val="hybridMultilevel"/>
    <w:tmpl w:val="8F32EB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93616C"/>
    <w:multiLevelType w:val="hybridMultilevel"/>
    <w:tmpl w:val="15F002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00360"/>
    <w:multiLevelType w:val="hybridMultilevel"/>
    <w:tmpl w:val="45E4D0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92D0C"/>
    <w:multiLevelType w:val="hybridMultilevel"/>
    <w:tmpl w:val="DB948076"/>
    <w:lvl w:ilvl="0" w:tplc="24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5" w15:restartNumberingAfterBreak="0">
    <w:nsid w:val="49156DDA"/>
    <w:multiLevelType w:val="hybridMultilevel"/>
    <w:tmpl w:val="4EF2F0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B8522C"/>
    <w:multiLevelType w:val="hybridMultilevel"/>
    <w:tmpl w:val="7646CE7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7057B9F"/>
    <w:multiLevelType w:val="hybridMultilevel"/>
    <w:tmpl w:val="B97EB5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D1FAB"/>
    <w:multiLevelType w:val="hybridMultilevel"/>
    <w:tmpl w:val="8728AE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4638751">
    <w:abstractNumId w:val="5"/>
  </w:num>
  <w:num w:numId="2" w16cid:durableId="1225139657">
    <w:abstractNumId w:val="4"/>
  </w:num>
  <w:num w:numId="3" w16cid:durableId="685401505">
    <w:abstractNumId w:val="3"/>
  </w:num>
  <w:num w:numId="4" w16cid:durableId="1583367556">
    <w:abstractNumId w:val="0"/>
  </w:num>
  <w:num w:numId="5" w16cid:durableId="1154640533">
    <w:abstractNumId w:val="1"/>
  </w:num>
  <w:num w:numId="6" w16cid:durableId="740762077">
    <w:abstractNumId w:val="6"/>
  </w:num>
  <w:num w:numId="7" w16cid:durableId="1755933732">
    <w:abstractNumId w:val="7"/>
  </w:num>
  <w:num w:numId="8" w16cid:durableId="285504418">
    <w:abstractNumId w:val="8"/>
  </w:num>
  <w:num w:numId="9" w16cid:durableId="6541426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0A7"/>
    <w:rsid w:val="0002482E"/>
    <w:rsid w:val="00050324"/>
    <w:rsid w:val="00074315"/>
    <w:rsid w:val="000747A0"/>
    <w:rsid w:val="000A0150"/>
    <w:rsid w:val="000E63C9"/>
    <w:rsid w:val="00130E9D"/>
    <w:rsid w:val="00150A6D"/>
    <w:rsid w:val="0017289D"/>
    <w:rsid w:val="00185B35"/>
    <w:rsid w:val="001B1FF5"/>
    <w:rsid w:val="001E2F83"/>
    <w:rsid w:val="001F2BC8"/>
    <w:rsid w:val="001F5F6B"/>
    <w:rsid w:val="00243EBC"/>
    <w:rsid w:val="00246A35"/>
    <w:rsid w:val="00252724"/>
    <w:rsid w:val="00284348"/>
    <w:rsid w:val="002F51F5"/>
    <w:rsid w:val="00312137"/>
    <w:rsid w:val="003244CD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570A7"/>
    <w:rsid w:val="004B21A5"/>
    <w:rsid w:val="004E5FEE"/>
    <w:rsid w:val="004F6A0C"/>
    <w:rsid w:val="005037F0"/>
    <w:rsid w:val="00507023"/>
    <w:rsid w:val="00516A86"/>
    <w:rsid w:val="005275F6"/>
    <w:rsid w:val="005540BF"/>
    <w:rsid w:val="00572102"/>
    <w:rsid w:val="005F1BB0"/>
    <w:rsid w:val="00611A83"/>
    <w:rsid w:val="00656C4D"/>
    <w:rsid w:val="00691176"/>
    <w:rsid w:val="006D4F75"/>
    <w:rsid w:val="006E5716"/>
    <w:rsid w:val="0071350E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81527"/>
    <w:rsid w:val="00883B1B"/>
    <w:rsid w:val="008941AE"/>
    <w:rsid w:val="008B0787"/>
    <w:rsid w:val="008B1FEE"/>
    <w:rsid w:val="00903C32"/>
    <w:rsid w:val="00916B16"/>
    <w:rsid w:val="009173B9"/>
    <w:rsid w:val="0093335D"/>
    <w:rsid w:val="0093613E"/>
    <w:rsid w:val="00943026"/>
    <w:rsid w:val="0096275C"/>
    <w:rsid w:val="00966B81"/>
    <w:rsid w:val="00977F79"/>
    <w:rsid w:val="009C7720"/>
    <w:rsid w:val="00A23AFA"/>
    <w:rsid w:val="00A31B3E"/>
    <w:rsid w:val="00A532F3"/>
    <w:rsid w:val="00A833FD"/>
    <w:rsid w:val="00A8489E"/>
    <w:rsid w:val="00AB02A7"/>
    <w:rsid w:val="00AC29F3"/>
    <w:rsid w:val="00AF0EDB"/>
    <w:rsid w:val="00B231E5"/>
    <w:rsid w:val="00BA2205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233DF"/>
    <w:rsid w:val="00E620B0"/>
    <w:rsid w:val="00E81B40"/>
    <w:rsid w:val="00E83951"/>
    <w:rsid w:val="00E91F56"/>
    <w:rsid w:val="00EF555B"/>
    <w:rsid w:val="00F027BB"/>
    <w:rsid w:val="00F11DCF"/>
    <w:rsid w:val="00F162EA"/>
    <w:rsid w:val="00F52D27"/>
    <w:rsid w:val="00F83527"/>
    <w:rsid w:val="00FD2175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FA4960"/>
  <w15:docId w15:val="{3D2615D0-1A0E-4024-BFD5-7E3E8A891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Descripcin">
    <w:name w:val="caption"/>
    <w:basedOn w:val="Normal"/>
    <w:next w:val="Normal"/>
    <w:uiPriority w:val="99"/>
    <w:unhideWhenUsed/>
    <w:rsid w:val="004570A7"/>
    <w:pPr>
      <w:spacing w:after="200" w:line="240" w:lineRule="auto"/>
    </w:pPr>
    <w:rPr>
      <w:i/>
      <w:iCs/>
      <w:sz w:val="18"/>
      <w:szCs w:val="18"/>
    </w:rPr>
  </w:style>
  <w:style w:type="paragraph" w:styleId="Prrafodelista">
    <w:name w:val="List Paragraph"/>
    <w:basedOn w:val="Normal"/>
    <w:uiPriority w:val="34"/>
    <w:unhideWhenUsed/>
    <w:qFormat/>
    <w:rsid w:val="003244C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233DF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3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peedCodeCo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SISTEMAS01\AppData\Local\Microsoft\Office\16.0\DTS\es-ES%7bFB151191-F067-4492-B822-42FF8046E73C%7d\%7b2D0A9481-BD8E-4D45-A4AF-33FDF8803C28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9B16F9B257F423CA9E4124C753702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BA7EC-7BEF-4802-98FF-652D2185A14E}"/>
      </w:docPartPr>
      <w:docPartBody>
        <w:p w:rsidR="007B2B64" w:rsidRDefault="00C95387" w:rsidP="00C95387">
          <w:pPr>
            <w:pStyle w:val="69B16F9B257F423CA9E4124C753702CF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387"/>
    <w:rsid w:val="0049434F"/>
    <w:rsid w:val="004A6056"/>
    <w:rsid w:val="007B2B64"/>
    <w:rsid w:val="00C9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69B16F9B257F423CA9E4124C753702CF">
    <w:name w:val="69B16F9B257F423CA9E4124C753702CF"/>
    <w:rsid w:val="00C953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{2D0A9481-BD8E-4D45-A4AF-33FDF8803C28}tf16392850_win32</Template>
  <TotalTime>2</TotalTime>
  <Pages>8</Pages>
  <Words>351</Words>
  <Characters>1934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PCSISTEMAS01</dc:creator>
  <cp:keywords/>
  <cp:lastModifiedBy>santiago canal chaves</cp:lastModifiedBy>
  <cp:revision>2</cp:revision>
  <cp:lastPrinted>2006-08-01T17:47:00Z</cp:lastPrinted>
  <dcterms:created xsi:type="dcterms:W3CDTF">2022-08-28T13:41:00Z</dcterms:created>
  <dcterms:modified xsi:type="dcterms:W3CDTF">2022-08-28T13:41:00Z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